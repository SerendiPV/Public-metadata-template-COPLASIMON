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7"/>
        <w:gridCol w:w="1607"/>
        <w:gridCol w:w="2397"/>
        <w:gridCol w:w="1581"/>
        <w:gridCol w:w="2114"/>
      </w:tblGrid>
      <w:tr w:rsidR="0090596C" w:rsidRPr="00987BAB" w14:paraId="38B9937C" w14:textId="77777777" w:rsidTr="0090596C">
        <w:tc>
          <w:tcPr>
            <w:tcW w:w="5000" w:type="pct"/>
            <w:gridSpan w:val="5"/>
            <w:shd w:val="clear" w:color="auto" w:fill="731F1C" w:themeFill="accent5"/>
          </w:tcPr>
          <w:p w14:paraId="245A569D" w14:textId="7C54CA88" w:rsidR="00650259" w:rsidRPr="00987BAB" w:rsidRDefault="005735F0" w:rsidP="0090596C">
            <w:pPr>
              <w:pStyle w:val="Heading1"/>
              <w:rPr>
                <w:lang w:val="en-US"/>
              </w:rPr>
            </w:pPr>
            <w:r w:rsidRPr="00987BAB">
              <w:rPr>
                <w:lang w:val="en-US"/>
              </w:rPr>
              <w:t>Contact coordinates</w:t>
            </w:r>
          </w:p>
        </w:tc>
      </w:tr>
      <w:tr w:rsidR="00650259" w:rsidRPr="00987BAB" w14:paraId="733CB727" w14:textId="77777777" w:rsidTr="00F123D3">
        <w:tc>
          <w:tcPr>
            <w:tcW w:w="1625" w:type="pct"/>
            <w:gridSpan w:val="2"/>
            <w:vAlign w:val="bottom"/>
          </w:tcPr>
          <w:p w14:paraId="425BDCB4" w14:textId="1A69E583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592ECB5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7D1A5496" w14:textId="77777777" w:rsidTr="00F123D3">
        <w:tc>
          <w:tcPr>
            <w:tcW w:w="1625" w:type="pct"/>
            <w:gridSpan w:val="2"/>
            <w:vAlign w:val="bottom"/>
          </w:tcPr>
          <w:p w14:paraId="7B4B437B" w14:textId="16FEB05D" w:rsidR="00650259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Surname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1168D0AE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3227672D" w14:textId="77777777" w:rsidTr="00F123D3">
        <w:tc>
          <w:tcPr>
            <w:tcW w:w="1625" w:type="pct"/>
            <w:gridSpan w:val="2"/>
            <w:vAlign w:val="bottom"/>
          </w:tcPr>
          <w:p w14:paraId="762BF33A" w14:textId="09FD6981" w:rsidR="00650259" w:rsidRPr="00987BAB" w:rsidRDefault="000575E9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 w:bidi="fr-FR"/>
              </w:rPr>
              <w:t>Organization</w:t>
            </w: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0F1EF847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2D8D7A0D" w14:textId="77777777" w:rsidTr="00F123D3">
        <w:tc>
          <w:tcPr>
            <w:tcW w:w="1625" w:type="pct"/>
            <w:gridSpan w:val="2"/>
            <w:vAlign w:val="bottom"/>
          </w:tcPr>
          <w:p w14:paraId="2CAE09B5" w14:textId="6905B98A" w:rsidR="00650259" w:rsidRPr="00987BAB" w:rsidRDefault="00650259" w:rsidP="0090596C">
            <w:pPr>
              <w:pStyle w:val="NormalIndent"/>
              <w:rPr>
                <w:lang w:val="en-US"/>
              </w:rPr>
            </w:pPr>
          </w:p>
        </w:tc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2BB72EDC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5735F0" w:rsidRPr="00987BAB" w14:paraId="63FC748F" w14:textId="77777777" w:rsidTr="00F123D3">
        <w:trPr>
          <w:gridAfter w:val="1"/>
          <w:wAfter w:w="1171" w:type="pct"/>
        </w:trPr>
        <w:tc>
          <w:tcPr>
            <w:tcW w:w="1625" w:type="pct"/>
            <w:gridSpan w:val="2"/>
            <w:vAlign w:val="bottom"/>
          </w:tcPr>
          <w:p w14:paraId="2765A55F" w14:textId="5A3B4A58" w:rsidR="005735F0" w:rsidRPr="00987BAB" w:rsidRDefault="005735F0" w:rsidP="0090596C">
            <w:pPr>
              <w:pStyle w:val="NormalIndent"/>
              <w:rPr>
                <w:lang w:val="en-US"/>
              </w:rPr>
            </w:pPr>
            <w:r w:rsidRPr="00987BAB">
              <w:rPr>
                <w:lang w:val="en-US"/>
              </w:rPr>
              <w:t>Phone number</w:t>
            </w:r>
          </w:p>
        </w:tc>
        <w:tc>
          <w:tcPr>
            <w:tcW w:w="1328" w:type="pct"/>
            <w:tcBorders>
              <w:bottom w:val="single" w:sz="4" w:space="0" w:color="auto"/>
            </w:tcBorders>
            <w:vAlign w:val="bottom"/>
          </w:tcPr>
          <w:p w14:paraId="018604A8" w14:textId="77777777" w:rsidR="005735F0" w:rsidRPr="00987BAB" w:rsidRDefault="005735F0" w:rsidP="007F7B5D">
            <w:pPr>
              <w:spacing w:before="120"/>
              <w:rPr>
                <w:lang w:val="en-US"/>
              </w:rPr>
            </w:pPr>
          </w:p>
        </w:tc>
        <w:tc>
          <w:tcPr>
            <w:tcW w:w="876" w:type="pct"/>
            <w:vAlign w:val="bottom"/>
          </w:tcPr>
          <w:p w14:paraId="0D6D5E07" w14:textId="288C5CB2" w:rsidR="005735F0" w:rsidRPr="00987BAB" w:rsidRDefault="005735F0" w:rsidP="0090596C">
            <w:pPr>
              <w:rPr>
                <w:lang w:val="en-US"/>
              </w:rPr>
            </w:pPr>
          </w:p>
        </w:tc>
      </w:tr>
      <w:tr w:rsidR="00650259" w:rsidRPr="00987BAB" w14:paraId="75D8BCA7" w14:textId="77777777" w:rsidTr="00F123D3">
        <w:sdt>
          <w:sdtPr>
            <w:rPr>
              <w:lang w:val="en-US"/>
            </w:rPr>
            <w:id w:val="-965116832"/>
            <w:placeholder>
              <w:docPart w:val="3EAF2FE5DFC44EC29D088EB25F69CC4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625" w:type="pct"/>
                <w:gridSpan w:val="2"/>
                <w:vAlign w:val="bottom"/>
              </w:tcPr>
              <w:p w14:paraId="67107800" w14:textId="77777777" w:rsidR="00650259" w:rsidRPr="00987BAB" w:rsidRDefault="0090596C" w:rsidP="0090596C">
                <w:pPr>
                  <w:pStyle w:val="NormalIndent"/>
                  <w:rPr>
                    <w:lang w:val="en-US"/>
                  </w:rPr>
                </w:pPr>
                <w:r w:rsidRPr="00987BAB">
                  <w:rPr>
                    <w:lang w:val="en-US" w:bidi="fr-FR"/>
                  </w:rPr>
                  <w:t>E-mail</w:t>
                </w:r>
              </w:p>
            </w:tc>
          </w:sdtContent>
        </w:sdt>
        <w:tc>
          <w:tcPr>
            <w:tcW w:w="3375" w:type="pct"/>
            <w:gridSpan w:val="3"/>
            <w:tcBorders>
              <w:bottom w:val="single" w:sz="4" w:space="0" w:color="auto"/>
            </w:tcBorders>
            <w:vAlign w:val="bottom"/>
          </w:tcPr>
          <w:p w14:paraId="7DD880F9" w14:textId="77777777" w:rsidR="00650259" w:rsidRPr="00987BAB" w:rsidRDefault="00650259" w:rsidP="007F7B5D">
            <w:pPr>
              <w:spacing w:before="120"/>
              <w:rPr>
                <w:lang w:val="en-US"/>
              </w:rPr>
            </w:pPr>
          </w:p>
        </w:tc>
      </w:tr>
      <w:tr w:rsidR="00650259" w:rsidRPr="00987BAB" w14:paraId="66C3B5D5" w14:textId="77777777" w:rsidTr="00977F99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16CA3799" w14:textId="77777777" w:rsidR="00650259" w:rsidRPr="00987BAB" w:rsidRDefault="00650259" w:rsidP="00977F99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650259" w:rsidRPr="00987BAB" w14:paraId="6A07300E" w14:textId="77777777" w:rsidTr="00F123D3">
        <w:tc>
          <w:tcPr>
            <w:tcW w:w="1625" w:type="pct"/>
            <w:gridSpan w:val="2"/>
            <w:vAlign w:val="bottom"/>
          </w:tcPr>
          <w:p w14:paraId="5166B381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3F4DD65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5D91ECF2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0CBBD730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  <w:p w14:paraId="68249096" w14:textId="77777777" w:rsidR="005735F0" w:rsidRPr="00987BAB" w:rsidRDefault="005735F0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5DCBAF0B" w14:textId="77777777" w:rsidR="00650259" w:rsidRPr="00987BAB" w:rsidRDefault="00650259" w:rsidP="0090596C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E677FE" w:rsidRPr="000575E9" w14:paraId="03ABF8DD" w14:textId="77777777" w:rsidTr="00F123D3">
        <w:tc>
          <w:tcPr>
            <w:tcW w:w="735" w:type="pct"/>
            <w:vAlign w:val="bottom"/>
          </w:tcPr>
          <w:p w14:paraId="391C4B8E" w14:textId="77777777" w:rsidR="00D77814" w:rsidRDefault="00D77814" w:rsidP="00FD44B3">
            <w:pPr>
              <w:spacing w:before="120"/>
              <w:rPr>
                <w:sz w:val="36"/>
                <w:lang w:val="en-US" w:bidi="fr-FR"/>
              </w:rPr>
            </w:pPr>
          </w:p>
          <w:p w14:paraId="30CB7AFA" w14:textId="691A82E4" w:rsidR="00E677FE" w:rsidRPr="00987BAB" w:rsidRDefault="00E677FE" w:rsidP="00F52451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0939A642" w14:textId="4D702D74" w:rsidR="008F1420" w:rsidRPr="00987BAB" w:rsidRDefault="008F1420" w:rsidP="00F52451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I wish my profile to be anonymized in the call</w:t>
            </w:r>
            <w:r w:rsidR="0067580C">
              <w:rPr>
                <w:lang w:val="en-US"/>
              </w:rPr>
              <w:t xml:space="preserve">                                                                                              </w:t>
            </w:r>
          </w:p>
        </w:tc>
      </w:tr>
      <w:tr w:rsidR="00F123D3" w:rsidRPr="000575E9" w14:paraId="6596B0B4" w14:textId="77777777" w:rsidTr="00F123D3">
        <w:tc>
          <w:tcPr>
            <w:tcW w:w="5000" w:type="pct"/>
            <w:gridSpan w:val="5"/>
            <w:shd w:val="clear" w:color="auto" w:fill="auto"/>
          </w:tcPr>
          <w:p w14:paraId="1B77DC93" w14:textId="77777777" w:rsidR="00F123D3" w:rsidRDefault="00F123D3" w:rsidP="00F123D3">
            <w:pPr>
              <w:pStyle w:val="Heading1"/>
              <w:rPr>
                <w:lang w:val="en-US"/>
              </w:rPr>
            </w:pPr>
          </w:p>
          <w:p w14:paraId="609774AE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2D64183F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7402E4FA" w14:textId="3497C505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Data request</w:t>
            </w:r>
            <w:r w:rsidR="00EB5C8E">
              <w:rPr>
                <w:color w:val="auto"/>
                <w:sz w:val="32"/>
                <w:szCs w:val="32"/>
                <w:lang w:val="en-US"/>
              </w:rPr>
              <w:t xml:space="preserve">/proposal </w:t>
            </w:r>
          </w:p>
          <w:p w14:paraId="2E173E96" w14:textId="59FEEBD7" w:rsidR="00B17038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Please specify the kind of data you are looking for or you are proposing for the quality checks.</w:t>
            </w:r>
          </w:p>
          <w:p w14:paraId="606A9B2A" w14:textId="14FCE38D" w:rsidR="00EB5C8E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Specify the data format expected.</w:t>
            </w:r>
          </w:p>
          <w:p w14:paraId="4CC8CC65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4E56189B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7FACAF3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Collaboration proposal</w:t>
            </w:r>
          </w:p>
          <w:p w14:paraId="4B48A18C" w14:textId="1157A66D" w:rsidR="00B17038" w:rsidRPr="00EB5C8E" w:rsidRDefault="00EB5C8E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In this section you can propose collaboration within the Serendi-PV partners, including </w:t>
            </w:r>
            <w:r w:rsidR="00321A79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specific requests to the partners.</w:t>
            </w:r>
          </w:p>
          <w:p w14:paraId="0E03823D" w14:textId="77777777" w:rsidR="00EB5C8E" w:rsidRPr="00EB5C8E" w:rsidRDefault="00EB5C8E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3C6A4676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541DE519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t>Deadline for closing the call</w:t>
            </w:r>
          </w:p>
          <w:p w14:paraId="19EACDD2" w14:textId="27A001B8" w:rsidR="00B17038" w:rsidRPr="00321A79" w:rsidRDefault="00321A79" w:rsidP="00B17038">
            <w:pPr>
              <w:pStyle w:val="Heading1"/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 xml:space="preserve">Please specify the </w:t>
            </w:r>
            <w:r w:rsidR="00AE0992">
              <w:rPr>
                <w:b w:val="0"/>
                <w:bCs/>
                <w:i/>
                <w:iCs/>
                <w:color w:val="auto"/>
                <w:sz w:val="32"/>
                <w:szCs w:val="32"/>
                <w:u w:val="single"/>
                <w:lang w:val="en-US"/>
              </w:rPr>
              <w:t>date when closing the call using the format DD/MM/YEAR</w:t>
            </w:r>
          </w:p>
          <w:p w14:paraId="5FE6ADAE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2FA1D57D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</w:p>
          <w:p w14:paraId="6E87D7C0" w14:textId="77777777" w:rsidR="00B17038" w:rsidRPr="00EB5C8E" w:rsidRDefault="00B17038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EB5C8E">
              <w:rPr>
                <w:color w:val="auto"/>
                <w:sz w:val="32"/>
                <w:szCs w:val="32"/>
                <w:lang w:val="en-US"/>
              </w:rPr>
              <w:lastRenderedPageBreak/>
              <w:t>Summary (to be published online in the page)</w:t>
            </w:r>
          </w:p>
          <w:p w14:paraId="6C6CDB8E" w14:textId="72A7EBEE" w:rsidR="00B17038" w:rsidRDefault="00AE0992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Please specify a summary that will be published on the COPLASIMON platform.</w:t>
            </w:r>
          </w:p>
          <w:p w14:paraId="62EDD4B5" w14:textId="77777777" w:rsidR="00904EA0" w:rsidRDefault="00904EA0" w:rsidP="00B17038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</w:p>
          <w:p w14:paraId="588AA31C" w14:textId="484EC7E8" w:rsidR="00904EA0" w:rsidRPr="00904EA0" w:rsidRDefault="00904EA0" w:rsidP="00B17038">
            <w:pPr>
              <w:pStyle w:val="Heading1"/>
              <w:rPr>
                <w:color w:val="auto"/>
                <w:sz w:val="32"/>
                <w:szCs w:val="32"/>
                <w:lang w:val="en-US"/>
              </w:rPr>
            </w:pPr>
            <w:r w:rsidRPr="00904EA0">
              <w:rPr>
                <w:color w:val="auto"/>
                <w:sz w:val="32"/>
                <w:szCs w:val="32"/>
                <w:lang w:val="en-US"/>
              </w:rPr>
              <w:t xml:space="preserve">Additional content </w:t>
            </w:r>
          </w:p>
          <w:p w14:paraId="272FCBB3" w14:textId="77777777" w:rsidR="00B17038" w:rsidRPr="00B17038" w:rsidRDefault="00B17038" w:rsidP="00B17038">
            <w:pPr>
              <w:pStyle w:val="Heading1"/>
              <w:rPr>
                <w:color w:val="auto"/>
                <w:lang w:val="en-US"/>
              </w:rPr>
            </w:pPr>
          </w:p>
          <w:p w14:paraId="066A833B" w14:textId="400D8344" w:rsidR="00A565A7" w:rsidRPr="00521ABB" w:rsidRDefault="00521ABB" w:rsidP="00F123D3">
            <w:pPr>
              <w:pStyle w:val="Heading1"/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</w:pPr>
            <w:r>
              <w:rPr>
                <w:b w:val="0"/>
                <w:bCs/>
                <w:i/>
                <w:iCs/>
                <w:color w:val="auto"/>
                <w:u w:val="single"/>
                <w:lang w:val="en-US"/>
              </w:rPr>
              <w:t>Here you can add additional content, documents and materials.</w:t>
            </w:r>
          </w:p>
          <w:p w14:paraId="278C1640" w14:textId="77777777" w:rsidR="00B17038" w:rsidRDefault="00B17038" w:rsidP="00F123D3">
            <w:pPr>
              <w:pStyle w:val="Heading1"/>
              <w:rPr>
                <w:lang w:val="en-US"/>
              </w:rPr>
            </w:pPr>
          </w:p>
          <w:p w14:paraId="0F214A72" w14:textId="77777777" w:rsidR="00A565A7" w:rsidRDefault="00A565A7" w:rsidP="00F123D3">
            <w:pPr>
              <w:pStyle w:val="Heading1"/>
              <w:rPr>
                <w:lang w:val="en-US"/>
              </w:rPr>
            </w:pPr>
          </w:p>
          <w:p w14:paraId="1F06DE9B" w14:textId="454CAFC1" w:rsidR="00A565A7" w:rsidRDefault="00A565A7" w:rsidP="00F123D3">
            <w:pPr>
              <w:pStyle w:val="Heading1"/>
              <w:rPr>
                <w:lang w:val="en-US"/>
              </w:rPr>
            </w:pPr>
          </w:p>
        </w:tc>
      </w:tr>
      <w:tr w:rsidR="00F123D3" w:rsidRPr="000575E9" w14:paraId="66C23C0E" w14:textId="77777777" w:rsidTr="00337D6F">
        <w:tc>
          <w:tcPr>
            <w:tcW w:w="5000" w:type="pct"/>
            <w:gridSpan w:val="5"/>
            <w:shd w:val="clear" w:color="auto" w:fill="731F1C" w:themeFill="accent5"/>
          </w:tcPr>
          <w:p w14:paraId="77ADEF4C" w14:textId="628DAC8D" w:rsidR="00F123D3" w:rsidRPr="00987BAB" w:rsidRDefault="00F123D3" w:rsidP="00F123D3">
            <w:pPr>
              <w:pStyle w:val="Heading1"/>
              <w:rPr>
                <w:lang w:val="en-US"/>
              </w:rPr>
            </w:pPr>
            <w:r>
              <w:rPr>
                <w:lang w:val="en-US"/>
              </w:rPr>
              <w:lastRenderedPageBreak/>
              <w:t>Acceptance of the call conditions</w:t>
            </w:r>
          </w:p>
        </w:tc>
      </w:tr>
      <w:tr w:rsidR="00F123D3" w:rsidRPr="000575E9" w14:paraId="34D94244" w14:textId="77777777" w:rsidTr="00337D6F">
        <w:trPr>
          <w:trHeight w:val="54"/>
        </w:trPr>
        <w:tc>
          <w:tcPr>
            <w:tcW w:w="5000" w:type="pct"/>
            <w:gridSpan w:val="5"/>
            <w:shd w:val="clear" w:color="auto" w:fill="auto"/>
          </w:tcPr>
          <w:p w14:paraId="0930EBF8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F123D3" w:rsidRPr="000575E9" w14:paraId="2D1A898A" w14:textId="77777777" w:rsidTr="00F123D3">
        <w:tc>
          <w:tcPr>
            <w:tcW w:w="1625" w:type="pct"/>
            <w:gridSpan w:val="2"/>
            <w:vAlign w:val="bottom"/>
          </w:tcPr>
          <w:p w14:paraId="0E8C1D10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  <w:tc>
          <w:tcPr>
            <w:tcW w:w="3375" w:type="pct"/>
            <w:gridSpan w:val="3"/>
            <w:vAlign w:val="bottom"/>
          </w:tcPr>
          <w:p w14:paraId="30439E3E" w14:textId="77777777" w:rsidR="00F123D3" w:rsidRPr="00987BAB" w:rsidRDefault="00F123D3" w:rsidP="00F123D3">
            <w:pPr>
              <w:rPr>
                <w:rFonts w:asciiTheme="majorHAnsi" w:hAnsiTheme="majorHAnsi"/>
                <w:b/>
                <w:sz w:val="8"/>
                <w:lang w:val="en-US"/>
              </w:rPr>
            </w:pPr>
          </w:p>
        </w:tc>
      </w:tr>
      <w:tr w:rsidR="00C83C70" w:rsidRPr="000575E9" w14:paraId="45A68D3F" w14:textId="77777777" w:rsidTr="00F123D3">
        <w:tc>
          <w:tcPr>
            <w:tcW w:w="735" w:type="pct"/>
            <w:vAlign w:val="bottom"/>
          </w:tcPr>
          <w:p w14:paraId="07864C1F" w14:textId="77777777" w:rsidR="00C83C70" w:rsidRPr="00987BAB" w:rsidRDefault="00C83C70" w:rsidP="00A565A7">
            <w:pPr>
              <w:spacing w:before="120"/>
              <w:rPr>
                <w:sz w:val="36"/>
                <w:lang w:val="en-US" w:bidi="fr-FR"/>
              </w:rPr>
            </w:pPr>
          </w:p>
        </w:tc>
        <w:tc>
          <w:tcPr>
            <w:tcW w:w="4265" w:type="pct"/>
            <w:gridSpan w:val="4"/>
            <w:vAlign w:val="bottom"/>
          </w:tcPr>
          <w:p w14:paraId="4622F1E4" w14:textId="77777777" w:rsidR="00C83C70" w:rsidRDefault="00C83C70" w:rsidP="00F123D3">
            <w:pPr>
              <w:spacing w:before="120"/>
              <w:rPr>
                <w:lang w:val="en-US"/>
              </w:rPr>
            </w:pPr>
          </w:p>
        </w:tc>
      </w:tr>
      <w:tr w:rsidR="00F123D3" w:rsidRPr="000575E9" w14:paraId="362A2556" w14:textId="77777777" w:rsidTr="00F123D3">
        <w:tc>
          <w:tcPr>
            <w:tcW w:w="735" w:type="pct"/>
            <w:vAlign w:val="bottom"/>
          </w:tcPr>
          <w:p w14:paraId="6E1B44E1" w14:textId="77777777" w:rsidR="00F123D3" w:rsidRPr="00987BAB" w:rsidRDefault="00F123D3" w:rsidP="00F123D3">
            <w:pPr>
              <w:spacing w:before="120"/>
              <w:ind w:left="-20"/>
              <w:rPr>
                <w:sz w:val="36"/>
                <w:lang w:val="en-US"/>
              </w:rPr>
            </w:pPr>
            <w:r w:rsidRPr="00987BAB">
              <w:rPr>
                <w:sz w:val="36"/>
                <w:lang w:val="en-US" w:bidi="fr-FR"/>
              </w:rPr>
              <w:sym w:font="Wingdings 2" w:char="F0A3"/>
            </w:r>
          </w:p>
        </w:tc>
        <w:tc>
          <w:tcPr>
            <w:tcW w:w="4265" w:type="pct"/>
            <w:gridSpan w:val="4"/>
            <w:vAlign w:val="bottom"/>
          </w:tcPr>
          <w:p w14:paraId="272E4C19" w14:textId="629ED442" w:rsidR="00F123D3" w:rsidRPr="00B44BEB" w:rsidRDefault="00F123D3" w:rsidP="00F123D3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 xml:space="preserve">I accept the rules specified in the document </w:t>
            </w:r>
          </w:p>
        </w:tc>
      </w:tr>
    </w:tbl>
    <w:p w14:paraId="7776E350" w14:textId="77777777" w:rsidR="00CE6104" w:rsidRPr="00B44BEB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B44BEB" w:rsidSect="00947365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345BD" w14:textId="77777777" w:rsidR="00986D9D" w:rsidRDefault="00986D9D" w:rsidP="00650259">
      <w:pPr>
        <w:spacing w:after="0" w:line="240" w:lineRule="auto"/>
      </w:pPr>
      <w:r>
        <w:separator/>
      </w:r>
    </w:p>
  </w:endnote>
  <w:endnote w:type="continuationSeparator" w:id="0">
    <w:p w14:paraId="647B0E7A" w14:textId="77777777" w:rsidR="00986D9D" w:rsidRDefault="00986D9D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6DDC63-3979-4B4F-8612-6D8C12A92EB4}"/>
    <w:embedBold r:id="rId2" w:fontKey="{767B5839-9780-48E9-A0D0-61AE2FDE6F94}"/>
    <w:embedItalic r:id="rId3" w:fontKey="{3B9D532C-8565-41FB-95D7-766599DF5A8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A073EFDD-A7A7-4F18-8D94-2D6F26849730}"/>
    <w:embedBold r:id="rId5" w:fontKey="{F1EFA67D-0530-4DEC-AFB8-44A5EEFECB66}"/>
    <w:embedItalic r:id="rId6" w:fontKey="{8582A525-78EA-47EB-8868-EBC96435421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E2B30B9E-E137-4047-A039-A8A041E08E66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6994E8A0-33A6-4FA0-AEBA-145F8CF37C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33"/>
      <w:gridCol w:w="4493"/>
    </w:tblGrid>
    <w:tr w:rsidR="007F7B5D" w:rsidRPr="000575E9" w14:paraId="19CD05F6" w14:textId="77777777" w:rsidTr="00C4167A">
      <w:tc>
        <w:tcPr>
          <w:tcW w:w="4675" w:type="dxa"/>
          <w:vAlign w:val="center"/>
        </w:tcPr>
        <w:p w14:paraId="53D8B444" w14:textId="77777777" w:rsidR="007F7B5D" w:rsidRPr="000575E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0575E9">
            <w:rPr>
              <w:sz w:val="18"/>
              <w:szCs w:val="24"/>
              <w:lang w:val="en-US"/>
            </w:rPr>
            <w:t>COPLASIMON platform</w:t>
          </w:r>
        </w:p>
        <w:p w14:paraId="07875ED6" w14:textId="02FE90F4" w:rsidR="009E1B79" w:rsidRPr="009E1B79" w:rsidRDefault="009E1B79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  <w:lang w:val="en-US"/>
            </w:rPr>
          </w:pPr>
          <w:r w:rsidRPr="009E1B79">
            <w:rPr>
              <w:sz w:val="18"/>
              <w:szCs w:val="24"/>
              <w:lang w:val="en-US"/>
            </w:rPr>
            <w:t>Part of the SERENDIPV H</w:t>
          </w:r>
          <w:r>
            <w:rPr>
              <w:sz w:val="18"/>
              <w:szCs w:val="24"/>
              <w:lang w:val="en-US"/>
            </w:rPr>
            <w:t>2020 project</w:t>
          </w:r>
        </w:p>
      </w:tc>
      <w:tc>
        <w:tcPr>
          <w:tcW w:w="4675" w:type="dxa"/>
          <w:vAlign w:val="center"/>
        </w:tcPr>
        <w:p w14:paraId="6F4DE166" w14:textId="7B0BA592" w:rsidR="007F7B5D" w:rsidRPr="000575E9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  <w:lang w:val="en-US"/>
            </w:rPr>
          </w:pPr>
        </w:p>
      </w:tc>
    </w:tr>
  </w:tbl>
  <w:p w14:paraId="696A643D" w14:textId="77777777" w:rsidR="0090596C" w:rsidRPr="000575E9" w:rsidRDefault="0090596C" w:rsidP="007F7B5D">
    <w:pPr>
      <w:pStyle w:val="NoSpacing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365B2" w14:textId="77777777" w:rsidR="00986D9D" w:rsidRDefault="00986D9D" w:rsidP="00650259">
      <w:pPr>
        <w:spacing w:after="0" w:line="240" w:lineRule="auto"/>
      </w:pPr>
      <w:r>
        <w:separator/>
      </w:r>
    </w:p>
  </w:footnote>
  <w:footnote w:type="continuationSeparator" w:id="0">
    <w:p w14:paraId="79164E52" w14:textId="77777777" w:rsidR="00986D9D" w:rsidRDefault="00986D9D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336"/>
      <w:gridCol w:w="7690"/>
    </w:tblGrid>
    <w:tr w:rsidR="0090596C" w:rsidRPr="000575E9" w14:paraId="3827B4A8" w14:textId="77777777" w:rsidTr="0090596C">
      <w:trPr>
        <w:trHeight w:val="990"/>
      </w:trPr>
      <w:tc>
        <w:tcPr>
          <w:tcW w:w="1350" w:type="dxa"/>
          <w:vAlign w:val="center"/>
        </w:tcPr>
        <w:p w14:paraId="5ACA4FBF" w14:textId="77777777" w:rsidR="0090596C" w:rsidRDefault="0090596C" w:rsidP="0090596C">
          <w:pPr>
            <w:pStyle w:val="Header"/>
            <w:ind w:left="-108"/>
          </w:pPr>
          <w:bookmarkStart w:id="0" w:name="_Hlk521325785"/>
          <w:r>
            <w:rPr>
              <w:lang w:bidi="fr-FR"/>
            </w:rPr>
            <w:drawing>
              <wp:inline distT="0" distB="0" distL="0" distR="0" wp14:anchorId="3043EB4F" wp14:editId="38A703DA">
                <wp:extent cx="640080" cy="640080"/>
                <wp:effectExtent l="0" t="0" r="7620" b="0"/>
                <wp:docPr id="2" name="Graphisme 1" descr="carte de visite de répertoi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1E623213" w14:textId="41704DB9" w:rsidR="0090596C" w:rsidRPr="005735F0" w:rsidRDefault="005735F0" w:rsidP="0090596C">
          <w:pPr>
            <w:pStyle w:val="Header"/>
            <w:rPr>
              <w:lang w:val="en-US"/>
            </w:rPr>
          </w:pPr>
          <w:r w:rsidRPr="005735F0">
            <w:rPr>
              <w:lang w:val="en-US"/>
            </w:rPr>
            <w:t>Formulary for call opening (C</w:t>
          </w:r>
          <w:r>
            <w:rPr>
              <w:lang w:val="en-US"/>
            </w:rPr>
            <w:t>OPLASIMON)</w:t>
          </w:r>
        </w:p>
      </w:tc>
    </w:tr>
    <w:bookmarkEnd w:id="0"/>
  </w:tbl>
  <w:p w14:paraId="664A5BE2" w14:textId="77777777" w:rsidR="00650259" w:rsidRPr="005735F0" w:rsidRDefault="00650259" w:rsidP="0090596C">
    <w:pPr>
      <w:pStyle w:val="NoSpacing"/>
      <w:spacing w:after="0"/>
      <w:rPr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2742469">
    <w:abstractNumId w:val="11"/>
  </w:num>
  <w:num w:numId="2" w16cid:durableId="49689811">
    <w:abstractNumId w:val="7"/>
  </w:num>
  <w:num w:numId="3" w16cid:durableId="266354473">
    <w:abstractNumId w:val="15"/>
  </w:num>
  <w:num w:numId="4" w16cid:durableId="1368606280">
    <w:abstractNumId w:val="12"/>
  </w:num>
  <w:num w:numId="5" w16cid:durableId="485319094">
    <w:abstractNumId w:val="13"/>
  </w:num>
  <w:num w:numId="6" w16cid:durableId="433288637">
    <w:abstractNumId w:val="19"/>
  </w:num>
  <w:num w:numId="7" w16cid:durableId="141043466">
    <w:abstractNumId w:val="6"/>
  </w:num>
  <w:num w:numId="8" w16cid:durableId="763380324">
    <w:abstractNumId w:val="10"/>
  </w:num>
  <w:num w:numId="9" w16cid:durableId="749347403">
    <w:abstractNumId w:val="17"/>
  </w:num>
  <w:num w:numId="10" w16cid:durableId="355889252">
    <w:abstractNumId w:val="1"/>
  </w:num>
  <w:num w:numId="11" w16cid:durableId="378936236">
    <w:abstractNumId w:val="5"/>
  </w:num>
  <w:num w:numId="12" w16cid:durableId="848062116">
    <w:abstractNumId w:val="0"/>
  </w:num>
  <w:num w:numId="13" w16cid:durableId="1277643703">
    <w:abstractNumId w:val="2"/>
  </w:num>
  <w:num w:numId="14" w16cid:durableId="591015734">
    <w:abstractNumId w:val="9"/>
  </w:num>
  <w:num w:numId="15" w16cid:durableId="498928929">
    <w:abstractNumId w:val="8"/>
  </w:num>
  <w:num w:numId="16" w16cid:durableId="124935509">
    <w:abstractNumId w:val="16"/>
  </w:num>
  <w:num w:numId="17" w16cid:durableId="2128694139">
    <w:abstractNumId w:val="3"/>
  </w:num>
  <w:num w:numId="18" w16cid:durableId="1065446112">
    <w:abstractNumId w:val="21"/>
  </w:num>
  <w:num w:numId="19" w16cid:durableId="1789665364">
    <w:abstractNumId w:val="18"/>
  </w:num>
  <w:num w:numId="20" w16cid:durableId="999041048">
    <w:abstractNumId w:val="14"/>
  </w:num>
  <w:num w:numId="21" w16cid:durableId="1702709790">
    <w:abstractNumId w:val="20"/>
  </w:num>
  <w:num w:numId="22" w16cid:durableId="70938018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0"/>
    <w:rsid w:val="000456E1"/>
    <w:rsid w:val="00052382"/>
    <w:rsid w:val="000575E9"/>
    <w:rsid w:val="0006568A"/>
    <w:rsid w:val="00076F0F"/>
    <w:rsid w:val="00084253"/>
    <w:rsid w:val="000959E6"/>
    <w:rsid w:val="000D1F49"/>
    <w:rsid w:val="000E7873"/>
    <w:rsid w:val="0010534A"/>
    <w:rsid w:val="001727CA"/>
    <w:rsid w:val="002563EF"/>
    <w:rsid w:val="002928D0"/>
    <w:rsid w:val="002C56E6"/>
    <w:rsid w:val="00321A79"/>
    <w:rsid w:val="00361E11"/>
    <w:rsid w:val="00366578"/>
    <w:rsid w:val="003B4744"/>
    <w:rsid w:val="003F0847"/>
    <w:rsid w:val="0040090B"/>
    <w:rsid w:val="004464CD"/>
    <w:rsid w:val="0046302A"/>
    <w:rsid w:val="00487D2D"/>
    <w:rsid w:val="004D5D62"/>
    <w:rsid w:val="005112D0"/>
    <w:rsid w:val="00521ABB"/>
    <w:rsid w:val="005735F0"/>
    <w:rsid w:val="00577E06"/>
    <w:rsid w:val="00590C78"/>
    <w:rsid w:val="005A3BF7"/>
    <w:rsid w:val="005F2035"/>
    <w:rsid w:val="005F7990"/>
    <w:rsid w:val="0063739C"/>
    <w:rsid w:val="00650259"/>
    <w:rsid w:val="0067580C"/>
    <w:rsid w:val="006B607B"/>
    <w:rsid w:val="00745767"/>
    <w:rsid w:val="00770F25"/>
    <w:rsid w:val="007A35A8"/>
    <w:rsid w:val="007B0A85"/>
    <w:rsid w:val="007C6A52"/>
    <w:rsid w:val="007F7B5D"/>
    <w:rsid w:val="0082043E"/>
    <w:rsid w:val="00836129"/>
    <w:rsid w:val="008E203A"/>
    <w:rsid w:val="008F1420"/>
    <w:rsid w:val="00904EA0"/>
    <w:rsid w:val="0090596C"/>
    <w:rsid w:val="0091229C"/>
    <w:rsid w:val="00940E73"/>
    <w:rsid w:val="00947365"/>
    <w:rsid w:val="0098597D"/>
    <w:rsid w:val="00986D9D"/>
    <w:rsid w:val="00987BAB"/>
    <w:rsid w:val="009A6C0F"/>
    <w:rsid w:val="009E1B79"/>
    <w:rsid w:val="009F619A"/>
    <w:rsid w:val="009F6DDE"/>
    <w:rsid w:val="00A370A8"/>
    <w:rsid w:val="00A565A7"/>
    <w:rsid w:val="00AE0992"/>
    <w:rsid w:val="00B17038"/>
    <w:rsid w:val="00B44BEB"/>
    <w:rsid w:val="00BB7CBA"/>
    <w:rsid w:val="00BD4753"/>
    <w:rsid w:val="00BD5CB1"/>
    <w:rsid w:val="00BE62EE"/>
    <w:rsid w:val="00C003BA"/>
    <w:rsid w:val="00C46878"/>
    <w:rsid w:val="00C83C70"/>
    <w:rsid w:val="00CB4A51"/>
    <w:rsid w:val="00CD4532"/>
    <w:rsid w:val="00CD47B0"/>
    <w:rsid w:val="00CD70CE"/>
    <w:rsid w:val="00CE6104"/>
    <w:rsid w:val="00CE7918"/>
    <w:rsid w:val="00D16163"/>
    <w:rsid w:val="00D77814"/>
    <w:rsid w:val="00DB3FAD"/>
    <w:rsid w:val="00E139C4"/>
    <w:rsid w:val="00E61C09"/>
    <w:rsid w:val="00E677FE"/>
    <w:rsid w:val="00EB3B58"/>
    <w:rsid w:val="00EB5C8E"/>
    <w:rsid w:val="00EC7359"/>
    <w:rsid w:val="00EE3054"/>
    <w:rsid w:val="00F00606"/>
    <w:rsid w:val="00F01256"/>
    <w:rsid w:val="00F123D3"/>
    <w:rsid w:val="00F52451"/>
    <w:rsid w:val="00FC7475"/>
    <w:rsid w:val="00FD44B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826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7B5D"/>
  </w:style>
  <w:style w:type="paragraph" w:styleId="Heading1">
    <w:name w:val="heading 1"/>
    <w:basedOn w:val="Normal"/>
    <w:link w:val="Heading1Ch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0596C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6C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F7B5D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0596C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9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\AppData\Roaming\Microsoft\Templates\Formulaire%20de%20collecte%20des%20coordonn&#233;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AF2FE5DFC44EC29D088EB25F69C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310F6-A9FB-476B-9C13-6583B3A96010}"/>
      </w:docPartPr>
      <w:docPartBody>
        <w:p w:rsidR="007E083C" w:rsidRDefault="007E083C">
          <w:pPr>
            <w:pStyle w:val="3EAF2FE5DFC44EC29D088EB25F69CC4F"/>
          </w:pPr>
          <w:r w:rsidRPr="0090596C">
            <w:rPr>
              <w:lang w:bidi="fr-FR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FE"/>
    <w:rsid w:val="007E083C"/>
    <w:rsid w:val="00B116FE"/>
    <w:rsid w:val="00E6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BE" w:eastAsia="fr-B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AF2FE5DFC44EC29D088EB25F69CC4F">
    <w:name w:val="3EAF2FE5DFC44EC29D088EB25F69CC4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763ca8-b594-451b-8f06-c6abd22abad4">
      <Terms xmlns="http://schemas.microsoft.com/office/infopath/2007/PartnerControls"/>
    </lcf76f155ced4ddcb4097134ff3c332f>
    <TaxCatchAll xmlns="162d9310-93c3-4952-b33a-522a46bdab3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1FA6C3FDDA674F9F0901AD19A0A2FF" ma:contentTypeVersion="16" ma:contentTypeDescription="Create a new document." ma:contentTypeScope="" ma:versionID="77b10dbdab57d400652c518b3ebac383">
  <xsd:schema xmlns:xsd="http://www.w3.org/2001/XMLSchema" xmlns:xs="http://www.w3.org/2001/XMLSchema" xmlns:p="http://schemas.microsoft.com/office/2006/metadata/properties" xmlns:ns2="a9763ca8-b594-451b-8f06-c6abd22abad4" xmlns:ns3="162d9310-93c3-4952-b33a-522a46bdab3a" targetNamespace="http://schemas.microsoft.com/office/2006/metadata/properties" ma:root="true" ma:fieldsID="30cbe044e167452d230219fd28ab4903" ns2:_="" ns3:_="">
    <xsd:import namespace="a9763ca8-b594-451b-8f06-c6abd22abad4"/>
    <xsd:import namespace="162d9310-93c3-4952-b33a-522a46bdab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763ca8-b594-451b-8f06-c6abd22ab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c6a0cde-3206-4c1d-be13-7f4a1be1a5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2d9310-93c3-4952-b33a-522a46bdab3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3c4123a-8da5-4ca0-9c1d-9a69139c386f}" ma:internalName="TaxCatchAll" ma:showField="CatchAllData" ma:web="162d9310-93c3-4952-b33a-522a46bdab3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9763ca8-b594-451b-8f06-c6abd22abad4"/>
    <ds:schemaRef ds:uri="162d9310-93c3-4952-b33a-522a46bdab3a"/>
  </ds:schemaRefs>
</ds:datastoreItem>
</file>

<file path=customXml/itemProps2.xml><?xml version="1.0" encoding="utf-8"?>
<ds:datastoreItem xmlns:ds="http://schemas.openxmlformats.org/officeDocument/2006/customXml" ds:itemID="{12DCA6A9-624E-465E-AFA4-6E2FD040FD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763ca8-b594-451b-8f06-c6abd22abad4"/>
    <ds:schemaRef ds:uri="162d9310-93c3-4952-b33a-522a46bdab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2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2023-06-23T11:28:00Z</dcterms:created>
  <dcterms:modified xsi:type="dcterms:W3CDTF">2023-06-23T11:28:00Z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0x0101007C1FA6C3FDDA674F9F0901AD19A0A2FF</vt:lpwstr>
  </property>
</Properties>
</file>